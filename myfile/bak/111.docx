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F07" w:rsidRDefault="00EB6F07" w:rsidP="006C4CC0">
      <w:r>
        <w:rPr>
          <w:cs/>
        </w:rPr>
        <w:t xml:space="preserve">ที่  วท </w:t>
      </w:r>
      <w:r>
        <w:t>5402/</w:t>
      </w:r>
    </w:p>
    <w:p w:rsidR="00EB6F07" w:rsidRDefault="00EB6F07" w:rsidP="006C4CC0"/>
    <w:p w:rsidR="00EB6F07" w:rsidRDefault="00EB6F07" w:rsidP="006C4CC0">
      <w:pPr>
        <w:ind w:left="5040" w:firstLine="720"/>
      </w:pPr>
      <w:r>
        <w:rPr>
          <w:cs/>
        </w:rPr>
        <w:t xml:space="preserve">มิถุนายน  </w:t>
      </w:r>
      <w:r>
        <w:t>2554</w:t>
      </w:r>
    </w:p>
    <w:p w:rsidR="00EB6F07" w:rsidRDefault="00EB6F07" w:rsidP="006C4CC0"/>
    <w:p w:rsidR="00EB6F07" w:rsidRDefault="00EB6F07" w:rsidP="006C4CC0">
      <w:r>
        <w:rPr>
          <w:cs/>
        </w:rPr>
        <w:t xml:space="preserve">เรื่อง  </w:t>
      </w:r>
      <w:r>
        <w:rPr>
          <w:cs/>
        </w:rPr>
        <w:tab/>
        <w:t>ขอซื้อบัตรโดยสารเครื่องบิน</w:t>
      </w:r>
    </w:p>
    <w:p w:rsidR="00EB6F07" w:rsidRDefault="00EB6F07" w:rsidP="006C4CC0"/>
    <w:p w:rsidR="00EB6F07" w:rsidRDefault="00EB6F07" w:rsidP="006C4CC0">
      <w:r>
        <w:rPr>
          <w:cs/>
        </w:rPr>
        <w:t xml:space="preserve">เรียน  </w:t>
      </w:r>
      <w:r>
        <w:rPr>
          <w:cs/>
        </w:rPr>
        <w:tab/>
        <w:t>ผู้จัดการบริษัท การบินไทย จำกัด (มหาชน)</w:t>
      </w:r>
    </w:p>
    <w:p w:rsidR="00EB6F07" w:rsidRDefault="00EB6F07" w:rsidP="006C4CC0"/>
    <w:p w:rsidR="00EB6F07" w:rsidRDefault="00EB6F07" w:rsidP="006C4CC0">
      <w:pPr>
        <w:ind w:firstLine="1260"/>
      </w:pPr>
      <w:r>
        <w:rPr>
          <w:cs/>
        </w:rPr>
        <w:t>ด้วย  สำนักงานพัฒนาวิทยาศาสตร์และเทคโนโลยีแห่งชาติ  โดย  ศูนย์พันธุวิศวกรรมและเทคโนโลยีชีวภาพแห่งชาติ   มีความประสงค์จะซื้อบัตรโดยสารเครื่องบิน</w:t>
      </w:r>
      <w:r w:rsidRPr="006C4CC0">
        <w:rPr>
          <w:color w:val="FF0000"/>
        </w:rPr>
        <w:t>#{Value1}</w:t>
      </w:r>
      <w:r>
        <w:t xml:space="preserve"> </w:t>
      </w:r>
      <w:r>
        <w:rPr>
          <w:cs/>
        </w:rPr>
        <w:t>ให้แก่   นาย/นาง/นางสาว........................ (</w:t>
      </w:r>
      <w:r>
        <w:t xml:space="preserve">Mr./Ms./Miss……………………………)   </w:t>
      </w:r>
      <w:r>
        <w:rPr>
          <w:cs/>
        </w:rPr>
        <w:t xml:space="preserve">ตำแหน่ง  .......................   ตามรายละเอียดต่อไปนี้  </w:t>
      </w:r>
    </w:p>
    <w:p w:rsidR="00EB6F07" w:rsidRDefault="00EB6F07" w:rsidP="006C4CC0"/>
    <w:p w:rsidR="00EB6F07" w:rsidRPr="006C4CC0" w:rsidRDefault="00EB6F07" w:rsidP="006C4CC0">
      <w:pPr>
        <w:rPr>
          <w:color w:val="FF0000"/>
        </w:rPr>
      </w:pPr>
      <w:r w:rsidRPr="006C4CC0">
        <w:rPr>
          <w:color w:val="FF0000"/>
        </w:rPr>
        <w:t xml:space="preserve">#{Value2} </w:t>
      </w:r>
    </w:p>
    <w:p w:rsidR="00EB6F07" w:rsidRPr="006C4CC0" w:rsidRDefault="00EB6F07" w:rsidP="006C4CC0">
      <w:pPr>
        <w:rPr>
          <w:color w:val="FF0000"/>
        </w:rPr>
      </w:pPr>
      <w:r w:rsidRPr="006C4CC0">
        <w:rPr>
          <w:color w:val="FF0000"/>
        </w:rPr>
        <w:t>#{Value3}</w:t>
      </w:r>
      <w:r w:rsidRPr="006C4CC0">
        <w:rPr>
          <w:color w:val="FF0000"/>
        </w:rPr>
        <w:tab/>
      </w:r>
      <w:r w:rsidRPr="006C4CC0">
        <w:rPr>
          <w:color w:val="FF0000"/>
        </w:rPr>
        <w:tab/>
        <w:t>#{Value4}</w:t>
      </w:r>
      <w:r w:rsidRPr="006C4CC0">
        <w:rPr>
          <w:color w:val="FF0000"/>
        </w:rPr>
        <w:tab/>
      </w:r>
      <w:r w:rsidRPr="006C4CC0">
        <w:rPr>
          <w:color w:val="FF0000"/>
        </w:rPr>
        <w:tab/>
        <w:t>#{Value5}</w:t>
      </w:r>
      <w:r w:rsidRPr="006C4CC0">
        <w:rPr>
          <w:color w:val="FF0000"/>
        </w:rPr>
        <w:tab/>
      </w:r>
      <w:r w:rsidRPr="006C4CC0">
        <w:rPr>
          <w:color w:val="FF0000"/>
        </w:rPr>
        <w:tab/>
        <w:t>#{Value6}</w:t>
      </w:r>
    </w:p>
    <w:p w:rsidR="00EB6F07" w:rsidRPr="006C4CC0" w:rsidRDefault="00EB6F07" w:rsidP="006C4CC0">
      <w:pPr>
        <w:rPr>
          <w:color w:val="FF0000"/>
        </w:rPr>
      </w:pPr>
      <w:r w:rsidRPr="006C4CC0">
        <w:rPr>
          <w:color w:val="FF0000"/>
        </w:rPr>
        <w:t>#{Value7}</w:t>
      </w:r>
      <w:r w:rsidRPr="006C4CC0">
        <w:rPr>
          <w:color w:val="FF0000"/>
        </w:rPr>
        <w:tab/>
      </w:r>
      <w:r w:rsidRPr="006C4CC0">
        <w:rPr>
          <w:color w:val="FF0000"/>
        </w:rPr>
        <w:tab/>
        <w:t>#{Value8}</w:t>
      </w:r>
      <w:r w:rsidRPr="006C4CC0">
        <w:rPr>
          <w:color w:val="FF0000"/>
        </w:rPr>
        <w:tab/>
      </w:r>
      <w:r w:rsidRPr="006C4CC0">
        <w:rPr>
          <w:color w:val="FF0000"/>
        </w:rPr>
        <w:tab/>
        <w:t>#{Value9}</w:t>
      </w:r>
      <w:r w:rsidRPr="006C4CC0">
        <w:rPr>
          <w:color w:val="FF0000"/>
        </w:rPr>
        <w:tab/>
      </w:r>
      <w:r w:rsidRPr="006C4CC0">
        <w:rPr>
          <w:color w:val="FF0000"/>
        </w:rPr>
        <w:tab/>
        <w:t>#{Value10}</w:t>
      </w:r>
    </w:p>
    <w:p w:rsidR="00EB6F07" w:rsidRDefault="00EB6F07" w:rsidP="006C4CC0"/>
    <w:p w:rsidR="00EB6F07" w:rsidRDefault="00EB6F07" w:rsidP="006C4CC0">
      <w:pPr>
        <w:ind w:firstLine="1260"/>
      </w:pPr>
      <w:r>
        <w:rPr>
          <w:cs/>
        </w:rPr>
        <w:t>จึงเรียนมาเพื่อโปรดพิจารณาออกบัตรโดยสารเครื่องบินให้สำนักงานฯ และโปรดส่งใบแจ้งหนี้ไปยังที่อยู่ต่อไปนี้ด้วย  จักเป็นพระคุณยิ่ง</w:t>
      </w:r>
    </w:p>
    <w:p w:rsidR="00EB6F07" w:rsidRDefault="00EB6F07" w:rsidP="006C4CC0">
      <w:r>
        <w:tab/>
      </w:r>
      <w:r>
        <w:tab/>
      </w:r>
      <w:r>
        <w:tab/>
      </w:r>
      <w:r>
        <w:tab/>
      </w:r>
      <w:r>
        <w:rPr>
          <w:cs/>
        </w:rPr>
        <w:t>ศูนย์พันธุวิศวกรรมและเทคโนโลยีชีวภาพแห่งชาติ</w:t>
      </w:r>
    </w:p>
    <w:p w:rsidR="00EB6F07" w:rsidRDefault="00EB6F07" w:rsidP="006C4CC0">
      <w:r>
        <w:tab/>
      </w:r>
      <w:r>
        <w:tab/>
      </w:r>
      <w:r>
        <w:tab/>
      </w:r>
      <w:r>
        <w:tab/>
        <w:t>113</w:t>
      </w:r>
      <w:r>
        <w:rPr>
          <w:cs/>
        </w:rPr>
        <w:t xml:space="preserve">  อุทยานวิทยาศาสตร์ประเทศไทย</w:t>
      </w:r>
    </w:p>
    <w:p w:rsidR="00EB6F07" w:rsidRDefault="00EB6F07" w:rsidP="006C4CC0">
      <w:r>
        <w:tab/>
      </w:r>
      <w:r>
        <w:tab/>
      </w:r>
      <w:r>
        <w:tab/>
      </w:r>
      <w:r>
        <w:rPr>
          <w:cs/>
        </w:rPr>
        <w:tab/>
        <w:t>ถนนพหลโยธิน  ตำบลคลองหนึ่ง</w:t>
      </w:r>
    </w:p>
    <w:p w:rsidR="00EB6F07" w:rsidRDefault="00EB6F07" w:rsidP="006C4CC0">
      <w:r>
        <w:tab/>
      </w:r>
      <w:r>
        <w:tab/>
      </w:r>
      <w:r>
        <w:tab/>
      </w:r>
      <w:r>
        <w:rPr>
          <w:cs/>
        </w:rPr>
        <w:tab/>
        <w:t xml:space="preserve">อำเภอคลองหลวง  จังหวัดปทุมธานี  </w:t>
      </w:r>
      <w:r>
        <w:t>12120</w:t>
      </w:r>
    </w:p>
    <w:p w:rsidR="00EB6F07" w:rsidRDefault="00EB6F07" w:rsidP="006C4CC0"/>
    <w:p w:rsidR="00EB6F07" w:rsidRDefault="00EB6F07" w:rsidP="006C4CC0">
      <w:pPr>
        <w:ind w:left="4320" w:firstLine="720"/>
      </w:pPr>
      <w:r>
        <w:rPr>
          <w:cs/>
        </w:rPr>
        <w:t>ขอแสดงความนับถือ</w:t>
      </w:r>
    </w:p>
    <w:p w:rsidR="00EB6F07" w:rsidRDefault="00EB6F07" w:rsidP="006C4CC0"/>
    <w:p w:rsidR="00EB6F07" w:rsidRDefault="00EB6F07" w:rsidP="006C4CC0"/>
    <w:p w:rsidR="00EB6F07" w:rsidRDefault="00EB6F07" w:rsidP="006C4CC0">
      <w:pPr>
        <w:ind w:left="4320"/>
      </w:pPr>
      <w:r>
        <w:t xml:space="preserve">        (</w:t>
      </w:r>
      <w:r>
        <w:rPr>
          <w:cs/>
        </w:rPr>
        <w:t>นางสาวดุษฎี เสียมหาญ)</w:t>
      </w:r>
    </w:p>
    <w:p w:rsidR="00EB6F07" w:rsidRDefault="00EB6F07" w:rsidP="006C4CC0">
      <w:pPr>
        <w:ind w:left="4320" w:firstLine="720"/>
      </w:pPr>
      <w:r>
        <w:rPr>
          <w:cs/>
        </w:rPr>
        <w:t xml:space="preserve">  รองผู้อำนวยการ</w:t>
      </w:r>
    </w:p>
    <w:p w:rsidR="00EB6F07" w:rsidRDefault="00EB6F07" w:rsidP="006C4CC0">
      <w:pPr>
        <w:ind w:left="3600"/>
      </w:pPr>
      <w:r>
        <w:rPr>
          <w:cs/>
        </w:rPr>
        <w:t>ศูนย์พันธุวิศวกรรมและเทคโนโลยีชีวภาพแห่งชาติ</w:t>
      </w:r>
    </w:p>
    <w:p w:rsidR="00EB6F07" w:rsidRDefault="00EB6F07" w:rsidP="006C4CC0"/>
    <w:p w:rsidR="00EB6F07" w:rsidRDefault="00EB6F07" w:rsidP="006C4CC0">
      <w:r>
        <w:rPr>
          <w:cs/>
        </w:rPr>
        <w:t>งาน</w:t>
      </w:r>
    </w:p>
    <w:p w:rsidR="00EB6F07" w:rsidRDefault="00EB6F07" w:rsidP="006C4CC0">
      <w:r>
        <w:rPr>
          <w:cs/>
        </w:rPr>
        <w:t xml:space="preserve">โทร.  </w:t>
      </w:r>
      <w:r>
        <w:t>0 2564 6700</w:t>
      </w:r>
      <w:r>
        <w:rPr>
          <w:cs/>
        </w:rPr>
        <w:t xml:space="preserve"> ต่อ</w:t>
      </w:r>
    </w:p>
    <w:p w:rsidR="00EB6F07" w:rsidRDefault="00EB6F07" w:rsidP="006C4CC0">
      <w:r>
        <w:rPr>
          <w:cs/>
        </w:rPr>
        <w:t xml:space="preserve">โทรสาร   </w:t>
      </w:r>
      <w:r>
        <w:t>0 2564 670</w:t>
      </w:r>
    </w:p>
    <w:p w:rsidR="00EB6F07" w:rsidRDefault="00EB6F07" w:rsidP="006C4CC0"/>
    <w:sectPr w:rsidR="00EB6F07" w:rsidSect="00EB6F0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F01"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64ABB"/>
    <w:rsid w:val="001A6BEB"/>
    <w:rsid w:val="006C4CC0"/>
    <w:rsid w:val="00864ABB"/>
    <w:rsid w:val="00EB6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Angsana New"/>
        <w:sz w:val="22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H SarabunPSK" w:hAnsi="TH SarabunPSK" w:cs="TH SarabunPSK"/>
      <w:sz w:val="32"/>
      <w:szCs w:val="3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685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5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5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141</Words>
  <Characters>809</Characters>
  <Application>Microsoft Office Outlook</Application>
  <DocSecurity>0</DocSecurity>
  <Lines>0</Lines>
  <Paragraphs>0</Paragraphs>
  <ScaleCrop>false</ScaleCrop>
  <Company>biotec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 วท 5402/</dc:title>
  <dc:subject/>
  <dc:creator>biotec</dc:creator>
  <cp:keywords/>
  <dc:description/>
  <cp:lastModifiedBy>biotec</cp:lastModifiedBy>
  <cp:revision>2</cp:revision>
  <dcterms:created xsi:type="dcterms:W3CDTF">2015-08-05T03:33:00Z</dcterms:created>
  <dcterms:modified xsi:type="dcterms:W3CDTF">2015-08-05T03:33:00Z</dcterms:modified>
</cp:coreProperties>
</file>